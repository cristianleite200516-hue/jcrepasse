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8E6" w:rsidRDefault="003308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"/>
          <w:szCs w:val="3"/>
        </w:rPr>
      </w:pPr>
    </w:p>
    <w:p w:rsidR="003308E6" w:rsidRDefault="003308E6">
      <w:pPr>
        <w:pBdr>
          <w:top w:val="nil"/>
          <w:left w:val="nil"/>
          <w:bottom w:val="nil"/>
          <w:right w:val="nil"/>
          <w:between w:val="nil"/>
        </w:pBdr>
        <w:ind w:left="124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3308E6" w:rsidRDefault="003308E6">
      <w:pPr>
        <w:pBdr>
          <w:top w:val="nil"/>
          <w:left w:val="nil"/>
          <w:bottom w:val="nil"/>
          <w:right w:val="nil"/>
          <w:between w:val="nil"/>
        </w:pBdr>
        <w:spacing w:before="15"/>
        <w:ind w:right="112"/>
        <w:jc w:val="right"/>
        <w:rPr>
          <w:color w:val="000000"/>
          <w:sz w:val="11"/>
          <w:szCs w:val="11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PROCURAÇÃO</w:t>
      </w: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tbl>
      <w:tblPr>
        <w:tblW w:w="9935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3465"/>
        <w:gridCol w:w="1326"/>
        <w:gridCol w:w="3644"/>
      </w:tblGrid>
      <w:tr w:rsidR="003308E6" w:rsidTr="00C62C8B">
        <w:trPr>
          <w:trHeight w:val="234"/>
        </w:trPr>
        <w:tc>
          <w:tcPr>
            <w:tcW w:w="9935" w:type="dxa"/>
            <w:gridSpan w:val="4"/>
            <w:shd w:val="clear" w:color="auto" w:fill="CCCCCC"/>
          </w:tcPr>
          <w:p w:rsidR="003308E6" w:rsidRPr="00C62C8B" w:rsidRDefault="00DB4190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OUTORGANTE</w:t>
            </w:r>
          </w:p>
        </w:tc>
      </w:tr>
      <w:tr w:rsidR="003308E6" w:rsidTr="00C62C8B">
        <w:trPr>
          <w:trHeight w:val="278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NOME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{outorgante_nome}</w:t>
            </w:r>
          </w:p>
        </w:tc>
      </w:tr>
      <w:tr w:rsidR="00704F08" w:rsidTr="00C62C8B">
        <w:trPr>
          <w:trHeight w:val="234"/>
        </w:trPr>
        <w:tc>
          <w:tcPr>
            <w:tcW w:w="1500" w:type="dxa"/>
          </w:tcPr>
          <w:p w:rsidR="00704F08" w:rsidRPr="00C62C8B" w:rsidRDefault="00704F08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CPF/CNPJ</w:t>
            </w:r>
          </w:p>
        </w:tc>
        <w:tc>
          <w:tcPr>
            <w:tcW w:w="8435" w:type="dxa"/>
            <w:gridSpan w:val="3"/>
          </w:tcPr>
          <w:p w:rsidR="00704F08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hAnsi="Cambria"/>
                <w:bCs/>
                <w:sz w:val="18"/>
              </w:rPr>
              <w:t>{outorgante_cpf}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NACIONALIDADE</w:t>
            </w:r>
          </w:p>
        </w:tc>
        <w:tc>
          <w:tcPr>
            <w:tcW w:w="8435" w:type="dxa"/>
            <w:gridSpan w:val="3"/>
          </w:tcPr>
          <w:p w:rsidR="003308E6" w:rsidRPr="00C62C8B" w:rsidRDefault="00B9285A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{outorgante_nacionalidade}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PROFISSÃO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{outorgante_profissao}</w:t>
            </w:r>
          </w:p>
        </w:tc>
      </w:tr>
      <w:tr w:rsidR="003308E6" w:rsidTr="00C62C8B">
        <w:trPr>
          <w:trHeight w:val="234"/>
        </w:trPr>
        <w:tc>
          <w:tcPr>
            <w:tcW w:w="9935" w:type="dxa"/>
            <w:gridSpan w:val="4"/>
            <w:shd w:val="clear" w:color="auto" w:fill="CCCCCC"/>
          </w:tcPr>
          <w:p w:rsidR="003308E6" w:rsidRPr="00C62C8B" w:rsidRDefault="00DB4190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ENDEREÇO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AV/RUA/Nº</w:t>
            </w:r>
          </w:p>
        </w:tc>
        <w:tc>
          <w:tcPr>
            <w:tcW w:w="8435" w:type="dxa"/>
            <w:gridSpan w:val="3"/>
          </w:tcPr>
          <w:p w:rsidR="003308E6" w:rsidRPr="00C62C8B" w:rsidRDefault="00E9130A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{outorgante_endereco}</w:t>
            </w:r>
          </w:p>
        </w:tc>
      </w:tr>
      <w:tr w:rsidR="003308E6" w:rsidRPr="00395D20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COMPL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740EBD">
            <w:pPr>
              <w:tabs>
                <w:tab w:val="left" w:pos="920"/>
              </w:tabs>
              <w:jc w:val="both"/>
              <w:rPr>
                <w:rFonts w:ascii="Cambria" w:eastAsia="Cambria" w:hAnsi="Cambria" w:cs="Cambria"/>
                <w:sz w:val="18"/>
                <w:szCs w:val="18"/>
                <w:lang w:val="en-US"/>
              </w:rPr>
            </w:pPr>
            <w:r>
              <w:rPr>
                <w:rFonts w:ascii="Cambria" w:eastAsia="Cambria" w:hAnsi="Cambria" w:cs="Cambria"/>
                <w:sz w:val="18"/>
                <w:szCs w:val="18"/>
                <w:lang w:val="en-US"/>
              </w:rPr>
              <w:t>{outorgante_compl}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CEP</w:t>
            </w:r>
          </w:p>
        </w:tc>
        <w:tc>
          <w:tcPr>
            <w:tcW w:w="8435" w:type="dxa"/>
            <w:gridSpan w:val="3"/>
          </w:tcPr>
          <w:p w:rsidR="003308E6" w:rsidRPr="00C62C8B" w:rsidRDefault="00A503F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{outorgante_cep}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CIDADE/UF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{outorgante_cidade_uf}</w:t>
            </w:r>
          </w:p>
        </w:tc>
      </w:tr>
      <w:tr w:rsidR="003308E6" w:rsidTr="00C62C8B">
        <w:trPr>
          <w:trHeight w:val="228"/>
        </w:trPr>
        <w:tc>
          <w:tcPr>
            <w:tcW w:w="9935" w:type="dxa"/>
            <w:gridSpan w:val="4"/>
            <w:shd w:val="clear" w:color="auto" w:fill="CCCCCC"/>
          </w:tcPr>
          <w:p w:rsidR="003308E6" w:rsidRPr="00C62C8B" w:rsidRDefault="00DB4190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DADOS DO VEÍCULO</w:t>
            </w:r>
          </w:p>
        </w:tc>
      </w:tr>
      <w:tr w:rsidR="00650AA2" w:rsidRPr="00123D5F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RENAVAM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{veic_renavam}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MARCA/MOD</w:t>
            </w:r>
          </w:p>
        </w:tc>
        <w:tc>
          <w:tcPr>
            <w:tcW w:w="3644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  <w:lang w:val="en-US"/>
              </w:rPr>
            </w:pPr>
            <w:r>
              <w:rPr>
                <w:rFonts w:ascii="Cambria" w:eastAsia="Cambria" w:hAnsi="Cambria" w:cs="Cambria"/>
                <w:sz w:val="18"/>
                <w:szCs w:val="18"/>
                <w:lang w:val="en-US"/>
              </w:rPr>
              <w:t>{veic_marca_mod}</w:t>
            </w:r>
          </w:p>
        </w:tc>
      </w:tr>
      <w:tr w:rsidR="00650AA2" w:rsidTr="00C62C8B">
        <w:trPr>
          <w:trHeight w:val="242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NOME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{outorgante_nome}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ANO/MOD</w:t>
            </w:r>
          </w:p>
        </w:tc>
        <w:tc>
          <w:tcPr>
            <w:tcW w:w="3644" w:type="dxa"/>
          </w:tcPr>
          <w:p w:rsidR="00650AA2" w:rsidRPr="00C62C8B" w:rsidRDefault="00C62C8B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{veic_ano_mod}</w:t>
            </w:r>
          </w:p>
        </w:tc>
      </w:tr>
      <w:tr w:rsidR="00650AA2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CPF/CNPJ</w:t>
            </w:r>
          </w:p>
        </w:tc>
        <w:tc>
          <w:tcPr>
            <w:tcW w:w="3465" w:type="dxa"/>
          </w:tcPr>
          <w:p w:rsidR="00650AA2" w:rsidRPr="00C62C8B" w:rsidRDefault="00AE7B54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hAnsi="Cambria"/>
                <w:bCs/>
                <w:sz w:val="18"/>
              </w:rPr>
              <w:t>{outorgante_cpf}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CATEGORIA</w:t>
            </w:r>
          </w:p>
        </w:tc>
        <w:tc>
          <w:tcPr>
            <w:tcW w:w="3644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{veic_categoria}</w:t>
            </w:r>
          </w:p>
        </w:tc>
      </w:tr>
      <w:tr w:rsidR="00650AA2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PLACA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{veic_placa}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COR PRED.</w:t>
            </w:r>
          </w:p>
        </w:tc>
        <w:tc>
          <w:tcPr>
            <w:tcW w:w="3644" w:type="dxa"/>
          </w:tcPr>
          <w:p w:rsidR="00650AA2" w:rsidRPr="00C62C8B" w:rsidRDefault="00C67501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{veic_cor}</w:t>
            </w:r>
          </w:p>
        </w:tc>
      </w:tr>
      <w:tr w:rsidR="00650AA2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CHASSI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tabs>
                <w:tab w:val="left" w:pos="2087"/>
              </w:tabs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{veic_chassi}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ALIEN FIDUC</w:t>
            </w:r>
          </w:p>
        </w:tc>
        <w:tc>
          <w:tcPr>
            <w:tcW w:w="3644" w:type="dxa"/>
          </w:tcPr>
          <w:p w:rsidR="00650AA2" w:rsidRPr="00C62C8B" w:rsidRDefault="00227C41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{veic_alien}</w:t>
            </w:r>
          </w:p>
        </w:tc>
      </w:tr>
      <w:tr w:rsidR="00650AA2" w:rsidTr="00C62C8B">
        <w:trPr>
          <w:trHeight w:val="362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ESPÉCIE/TIPO</w:t>
            </w:r>
          </w:p>
        </w:tc>
        <w:tc>
          <w:tcPr>
            <w:tcW w:w="3465" w:type="dxa"/>
          </w:tcPr>
          <w:p w:rsidR="00650AA2" w:rsidRPr="00C62C8B" w:rsidRDefault="00FF21B0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{veic_especie}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SITUAÇÃO</w:t>
            </w:r>
          </w:p>
        </w:tc>
        <w:tc>
          <w:tcPr>
            <w:tcW w:w="3644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{veic_situacao}</w:t>
            </w:r>
          </w:p>
        </w:tc>
      </w:tr>
      <w:tr w:rsidR="003976F9" w:rsidTr="00C62C8B">
        <w:trPr>
          <w:trHeight w:val="228"/>
        </w:trPr>
        <w:tc>
          <w:tcPr>
            <w:tcW w:w="1500" w:type="dxa"/>
          </w:tcPr>
          <w:p w:rsidR="003976F9" w:rsidRPr="00C62C8B" w:rsidRDefault="003976F9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COMBUSTÍVEL</w:t>
            </w:r>
          </w:p>
        </w:tc>
        <w:tc>
          <w:tcPr>
            <w:tcW w:w="3465" w:type="dxa"/>
          </w:tcPr>
          <w:p w:rsidR="003976F9" w:rsidRPr="00C62C8B" w:rsidRDefault="00C67501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{veic_combustivel}</w:t>
            </w:r>
          </w:p>
        </w:tc>
        <w:tc>
          <w:tcPr>
            <w:tcW w:w="1326" w:type="dxa"/>
          </w:tcPr>
          <w:p w:rsidR="003976F9" w:rsidRPr="00C62C8B" w:rsidRDefault="003976F9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CIDADE/UF</w:t>
            </w:r>
          </w:p>
        </w:tc>
        <w:tc>
          <w:tcPr>
            <w:tcW w:w="3644" w:type="dxa"/>
          </w:tcPr>
          <w:p w:rsidR="003976F9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{veic_cidade_uf}</w:t>
            </w:r>
          </w:p>
        </w:tc>
      </w:tr>
      <w:tr w:rsidR="00650AA2" w:rsidTr="00C62C8B">
        <w:trPr>
          <w:trHeight w:val="246"/>
        </w:trPr>
        <w:tc>
          <w:tcPr>
            <w:tcW w:w="9935" w:type="dxa"/>
            <w:gridSpan w:val="4"/>
            <w:tcBorders>
              <w:top w:val="nil"/>
            </w:tcBorders>
            <w:shd w:val="clear" w:color="auto" w:fill="CCCCCC"/>
          </w:tcPr>
          <w:p w:rsidR="00650AA2" w:rsidRPr="00C62C8B" w:rsidRDefault="00650AA2" w:rsidP="00E9130A">
            <w:pPr>
              <w:rPr>
                <w:rFonts w:ascii="Cambria" w:eastAsia="Cambria" w:hAnsi="Cambria" w:cs="Cambria"/>
                <w:b/>
                <w:sz w:val="18"/>
                <w:szCs w:val="18"/>
              </w:rPr>
            </w:pPr>
          </w:p>
        </w:tc>
      </w:tr>
      <w:tr w:rsidR="00650AA2" w:rsidTr="00C62C8B">
        <w:trPr>
          <w:trHeight w:val="196"/>
        </w:trPr>
        <w:tc>
          <w:tcPr>
            <w:tcW w:w="9935" w:type="dxa"/>
            <w:gridSpan w:val="4"/>
            <w:shd w:val="clear" w:color="auto" w:fill="CCCCCC"/>
          </w:tcPr>
          <w:p w:rsidR="00650AA2" w:rsidRPr="00C62C8B" w:rsidRDefault="00650AA2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OUTORGADO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NOME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FELIPE DE OLIVEIRA PROENÇA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CPF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045.419.499-46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ENDEREÇO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DR PEDORSA 152 AP 606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CEP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80.420-120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064EE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CIDADE/UF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CURITIBA-PR</w:t>
            </w:r>
          </w:p>
        </w:tc>
      </w:tr>
    </w:tbl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PODERES:</w:t>
      </w:r>
    </w:p>
    <w:p w:rsidR="003308E6" w:rsidRDefault="003308E6">
      <w:pPr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Por este instrumento particular de procuração o </w:t>
      </w:r>
      <w:r>
        <w:rPr>
          <w:rFonts w:ascii="Cambria" w:eastAsia="Cambria" w:hAnsi="Cambria" w:cs="Cambria"/>
          <w:b/>
          <w:sz w:val="18"/>
          <w:szCs w:val="18"/>
        </w:rPr>
        <w:t>OUTORGANTE</w:t>
      </w:r>
      <w:r>
        <w:rPr>
          <w:rFonts w:ascii="Cambria" w:eastAsia="Cambria" w:hAnsi="Cambria" w:cs="Cambria"/>
          <w:sz w:val="18"/>
          <w:szCs w:val="18"/>
        </w:rPr>
        <w:t xml:space="preserve"> nomeia e constitui, seu(s) bastante(s) procurador (es) os </w:t>
      </w:r>
      <w:r>
        <w:rPr>
          <w:rFonts w:ascii="Cambria" w:eastAsia="Cambria" w:hAnsi="Cambria" w:cs="Cambria"/>
          <w:b/>
          <w:sz w:val="18"/>
          <w:szCs w:val="18"/>
        </w:rPr>
        <w:t>OUTORGADOS,</w:t>
      </w:r>
      <w:r>
        <w:rPr>
          <w:rFonts w:ascii="Cambria" w:eastAsia="Cambria" w:hAnsi="Cambria" w:cs="Cambria"/>
          <w:sz w:val="18"/>
          <w:szCs w:val="18"/>
        </w:rPr>
        <w:t xml:space="preserve"> para o fim especial de Receber quitação, representar o </w:t>
      </w:r>
      <w:r>
        <w:rPr>
          <w:rFonts w:ascii="Cambria" w:eastAsia="Cambria" w:hAnsi="Cambria" w:cs="Cambria"/>
          <w:b/>
          <w:sz w:val="18"/>
          <w:szCs w:val="18"/>
        </w:rPr>
        <w:t>OUTORGANTE</w:t>
      </w:r>
      <w:r>
        <w:rPr>
          <w:rFonts w:ascii="Cambria" w:eastAsia="Cambria" w:hAnsi="Cambria" w:cs="Cambria"/>
          <w:sz w:val="18"/>
          <w:szCs w:val="18"/>
        </w:rPr>
        <w:t xml:space="preserve"> junto as repartições públicas quer sejam, federal, estadual, municipal, tudo concordar, ajustar preço e estabelecer condições; requerer 2ª. Via de quaisquer documentos junto ao </w:t>
      </w:r>
      <w:r>
        <w:rPr>
          <w:rFonts w:ascii="Cambria" w:eastAsia="Cambria" w:hAnsi="Cambria" w:cs="Cambria"/>
          <w:b/>
          <w:sz w:val="18"/>
          <w:szCs w:val="18"/>
        </w:rPr>
        <w:t>Detran</w:t>
      </w:r>
      <w:r>
        <w:rPr>
          <w:rFonts w:ascii="Cambria" w:eastAsia="Cambria" w:hAnsi="Cambria" w:cs="Cambria"/>
          <w:sz w:val="18"/>
          <w:szCs w:val="18"/>
        </w:rPr>
        <w:t xml:space="preserve"> e demais autoridades de trânsito; liberar veículo apreendido no pátio do Detran, assinar recibo de compra e venda, transferir a propriedade do veículo para outrem, transitar com mesmo no país ou fora dele; efetuar liberação do veículo apreendido por qualquer motivo e qualquer autoridade, enfim, praticar todos os atos necessários para a finalidade de ingressar e acompanhar o processo de transferência da propriedade do veículo à outrem, e de interesse ao mandato; permitido, inclusive substabelecer com ou sem reserva de poderes, sendo o veículo com as características acima citadas.</w:t>
      </w: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Poderes para representação: </w:t>
      </w:r>
      <w:r>
        <w:rPr>
          <w:rFonts w:ascii="Cambria" w:eastAsia="Cambria" w:hAnsi="Cambria" w:cs="Cambria"/>
          <w:b/>
          <w:sz w:val="18"/>
          <w:szCs w:val="18"/>
        </w:rPr>
        <w:t>INDIVIDUALMENTE/ISOLADAMENTE.</w:t>
      </w: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b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b/>
          <w:sz w:val="18"/>
          <w:szCs w:val="18"/>
        </w:rPr>
      </w:pPr>
    </w:p>
    <w:p w:rsidR="003308E6" w:rsidRDefault="00B9285A">
      <w:pPr>
        <w:jc w:val="both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{assinatura_local_data}</w:t>
      </w: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__________________________________________________________</w:t>
      </w:r>
    </w:p>
    <w:p w:rsidR="003308E6" w:rsidRDefault="001A70C0">
      <w:pPr>
        <w:jc w:val="both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OUTORGANTE (ASSINATURA POR VERDADEIRO)</w:t>
      </w:r>
    </w:p>
    <w:p w:rsidR="003308E6" w:rsidRDefault="003308E6">
      <w:pPr>
        <w:jc w:val="both"/>
        <w:rPr>
          <w:rFonts w:ascii="Cambria" w:eastAsia="Cambria" w:hAnsi="Cambria" w:cs="Cambria"/>
          <w:b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___________________________________________________________</w:t>
      </w:r>
    </w:p>
    <w:p w:rsidR="003308E6" w:rsidRDefault="001A70C0">
      <w:pPr>
        <w:jc w:val="both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OUTORGADO</w:t>
      </w:r>
    </w:p>
    <w:sectPr w:rsidR="003308E6">
      <w:headerReference w:type="default" r:id="rId7"/>
      <w:pgSz w:w="11900" w:h="16840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568" w:rsidRDefault="00CA0568">
      <w:r>
        <w:separator/>
      </w:r>
    </w:p>
  </w:endnote>
  <w:endnote w:type="continuationSeparator" w:id="0">
    <w:p w:rsidR="00CA0568" w:rsidRDefault="00CA0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568" w:rsidRDefault="00CA0568">
      <w:r>
        <w:separator/>
      </w:r>
    </w:p>
  </w:footnote>
  <w:footnote w:type="continuationSeparator" w:id="0">
    <w:p w:rsidR="00CA0568" w:rsidRDefault="00CA0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08E6" w:rsidRDefault="003308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03"/>
    <w:rsid w:val="000C60A4"/>
    <w:rsid w:val="000D196C"/>
    <w:rsid w:val="000F2BA8"/>
    <w:rsid w:val="00115A05"/>
    <w:rsid w:val="00123D5F"/>
    <w:rsid w:val="001509A6"/>
    <w:rsid w:val="0017294E"/>
    <w:rsid w:val="001741C3"/>
    <w:rsid w:val="001A70C0"/>
    <w:rsid w:val="001C7F1C"/>
    <w:rsid w:val="0021181C"/>
    <w:rsid w:val="00227C41"/>
    <w:rsid w:val="00296DC1"/>
    <w:rsid w:val="002B7428"/>
    <w:rsid w:val="002D62CB"/>
    <w:rsid w:val="002F28B3"/>
    <w:rsid w:val="00321D24"/>
    <w:rsid w:val="003308E6"/>
    <w:rsid w:val="003635DC"/>
    <w:rsid w:val="003725E2"/>
    <w:rsid w:val="0037334F"/>
    <w:rsid w:val="00395D20"/>
    <w:rsid w:val="003976F9"/>
    <w:rsid w:val="003F1373"/>
    <w:rsid w:val="004138D5"/>
    <w:rsid w:val="004273D2"/>
    <w:rsid w:val="0043049F"/>
    <w:rsid w:val="004908CD"/>
    <w:rsid w:val="004B33BD"/>
    <w:rsid w:val="004F0EDC"/>
    <w:rsid w:val="005B6FAF"/>
    <w:rsid w:val="005E3197"/>
    <w:rsid w:val="005F0EFE"/>
    <w:rsid w:val="006064EE"/>
    <w:rsid w:val="00627C2C"/>
    <w:rsid w:val="00650AA2"/>
    <w:rsid w:val="00654250"/>
    <w:rsid w:val="006C27D5"/>
    <w:rsid w:val="006C7B03"/>
    <w:rsid w:val="006D1832"/>
    <w:rsid w:val="00704F08"/>
    <w:rsid w:val="00740EBD"/>
    <w:rsid w:val="007A1A41"/>
    <w:rsid w:val="007A22F1"/>
    <w:rsid w:val="007A2DBB"/>
    <w:rsid w:val="00816AD8"/>
    <w:rsid w:val="008273D9"/>
    <w:rsid w:val="008632BA"/>
    <w:rsid w:val="0087356E"/>
    <w:rsid w:val="00881BED"/>
    <w:rsid w:val="008A32F3"/>
    <w:rsid w:val="00945B18"/>
    <w:rsid w:val="00987D8C"/>
    <w:rsid w:val="00992FAA"/>
    <w:rsid w:val="00A43089"/>
    <w:rsid w:val="00A503F7"/>
    <w:rsid w:val="00A746E2"/>
    <w:rsid w:val="00A80F36"/>
    <w:rsid w:val="00A82DC4"/>
    <w:rsid w:val="00A939F3"/>
    <w:rsid w:val="00AD30EE"/>
    <w:rsid w:val="00AE0ADE"/>
    <w:rsid w:val="00AE7B54"/>
    <w:rsid w:val="00B1559C"/>
    <w:rsid w:val="00B9285A"/>
    <w:rsid w:val="00BC336A"/>
    <w:rsid w:val="00BD2D8E"/>
    <w:rsid w:val="00BD3498"/>
    <w:rsid w:val="00C058BC"/>
    <w:rsid w:val="00C12528"/>
    <w:rsid w:val="00C16626"/>
    <w:rsid w:val="00C21D90"/>
    <w:rsid w:val="00C522E0"/>
    <w:rsid w:val="00C62C8B"/>
    <w:rsid w:val="00C67501"/>
    <w:rsid w:val="00CA0568"/>
    <w:rsid w:val="00D12D47"/>
    <w:rsid w:val="00D56AAF"/>
    <w:rsid w:val="00D93CA9"/>
    <w:rsid w:val="00D93EE5"/>
    <w:rsid w:val="00DB4190"/>
    <w:rsid w:val="00DC2503"/>
    <w:rsid w:val="00DD4A58"/>
    <w:rsid w:val="00DE0F93"/>
    <w:rsid w:val="00DE75ED"/>
    <w:rsid w:val="00E01929"/>
    <w:rsid w:val="00E020FB"/>
    <w:rsid w:val="00E072D1"/>
    <w:rsid w:val="00E6504D"/>
    <w:rsid w:val="00E9130A"/>
    <w:rsid w:val="00EA4DB0"/>
    <w:rsid w:val="00EB156C"/>
    <w:rsid w:val="00EC13B1"/>
    <w:rsid w:val="00F15596"/>
    <w:rsid w:val="00F925A9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9658F"/>
  <w15:docId w15:val="{04C05D51-7174-D142-B2B1-F493802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MT" w:eastAsia="Arial MT" w:hAnsi="Arial MT" w:cs="Arial MT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pPr>
      <w:widowControl w:val="0"/>
    </w:pPr>
    <w:rPr>
      <w:sz w:val="22"/>
      <w:szCs w:val="22"/>
      <w:lang w:val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pPr>
      <w:widowControl w:val="0"/>
    </w:pPr>
    <w:rPr>
      <w:sz w:val="22"/>
      <w:szCs w:val="22"/>
      <w:lang w:val="pt-P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1"/>
      <w:szCs w:val="1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 w:line="107" w:lineRule="exact"/>
      <w:ind w:left="30"/>
    </w:pPr>
  </w:style>
  <w:style w:type="paragraph" w:styleId="Cabealho">
    <w:name w:val="header"/>
    <w:basedOn w:val="Normal"/>
    <w:link w:val="CabealhoChar"/>
    <w:uiPriority w:val="99"/>
    <w:unhideWhenUsed/>
    <w:rsid w:val="0099171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9171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9171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91712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14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31412"/>
    <w:rPr>
      <w:rFonts w:ascii="Tahoma" w:eastAsia="Arial MT" w:hAnsi="Tahoma" w:cs="Tahoma"/>
      <w:sz w:val="16"/>
      <w:szCs w:val="16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nfase">
    <w:name w:val="Emphasis"/>
    <w:basedOn w:val="Fontepargpadro"/>
    <w:uiPriority w:val="20"/>
    <w:qFormat/>
    <w:rsid w:val="00A503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1314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9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6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8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918">
              <w:marLeft w:val="0"/>
              <w:marRight w:val="0"/>
              <w:marTop w:val="0"/>
              <w:marBottom w:val="150"/>
              <w:divBdr>
                <w:top w:val="single" w:sz="6" w:space="5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6894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5040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6924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6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0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3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7693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proenca/Desktop/procuracao%20fit1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h9YtIpufKP1p4ODAaE55CQa6Q==">CgMxLjA4AHIhMVFvWkFHdFFVdWpyRU5WaWhzczVtM0Q5RXY5Tmh5aTBV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procuracao fit1.dot</Template>
  <TotalTime>1</TotalTime>
  <Pages>1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cp:lastPrinted>2026-02-11T22:15:00Z</cp:lastPrinted>
  <dcterms:created xsi:type="dcterms:W3CDTF">2026-03-06T13:41:00Z</dcterms:created>
  <dcterms:modified xsi:type="dcterms:W3CDTF">2026-03-06T13:41:00Z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2024-02-01T00:00:00Z</vt:filetime>
  </property>
  <property fmtid="{D5CDD505-2E9C-101B-9397-08002B2CF9AE}" pid="3" name="LastSaved">
    <vt:filetime>2024-02-26T00:00:00Z</vt:filetime>
  </property>
  <property fmtid="{D5CDD505-2E9C-101B-9397-08002B2CF9AE}" pid="4" name="Producer">
    <vt:lpwstr>iOS Version 16.6.1 (Build 20G81) Quartz PDFContext</vt:lpwstr>
  </property>
</Properties>
</file>